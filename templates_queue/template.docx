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XSpec="center" w:tblpY="3708"/>
        <w:tblW w:w="0" w:type="auto"/>
        <w:tblLook w:val="04A0" w:firstRow="1" w:lastRow="0" w:firstColumn="1" w:lastColumn="0" w:noHBand="0" w:noVBand="1"/>
      </w:tblPr>
      <w:tblGrid>
        <w:gridCol w:w="9295"/>
      </w:tblGrid>
      <w:tr w:rsidR="00255888" w14:paraId="26AEB2B4" w14:textId="77777777" w:rsidTr="00255888">
        <w:trPr>
          <w:trHeight w:val="2490"/>
        </w:trPr>
        <w:tc>
          <w:tcPr>
            <w:tcW w:w="929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F77610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55888">
              <w:rPr>
                <w:rFonts w:ascii="Times New Roman" w:hAnsi="Times New Roman" w:cs="Times New Roman"/>
                <w:b/>
                <w:bCs/>
                <w:noProof/>
                <w:sz w:val="56"/>
                <w:szCs w:val="56"/>
              </w:rPr>
              <w:drawing>
                <wp:anchor distT="0" distB="0" distL="114300" distR="114300" simplePos="0" relativeHeight="251659264" behindDoc="1" locked="0" layoutInCell="1" allowOverlap="1" wp14:anchorId="59417428" wp14:editId="3F1209A2">
                  <wp:simplePos x="0" y="0"/>
                  <wp:positionH relativeFrom="column">
                    <wp:posOffset>2318963</wp:posOffset>
                  </wp:positionH>
                  <wp:positionV relativeFrom="paragraph">
                    <wp:posOffset>25722</wp:posOffset>
                  </wp:positionV>
                  <wp:extent cx="1119116" cy="1105633"/>
                  <wp:effectExtent l="0" t="0" r="5080" b="0"/>
                  <wp:wrapNone/>
                  <wp:docPr id="12233971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397144" name="Рисунок 122339714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116" cy="1105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78EF58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82F143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06E7F90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A20AA8E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23BCB00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55888">
              <w:rPr>
                <w:rFonts w:ascii="Times New Roman" w:hAnsi="Times New Roman" w:cs="Times New Roman"/>
                <w:sz w:val="32"/>
                <w:szCs w:val="32"/>
              </w:rPr>
              <w:t>Таможенный терминал «Бенякони»</w:t>
            </w:r>
          </w:p>
          <w:p w14:paraId="6AE7886D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</w:pPr>
            <w:r w:rsidRPr="00255888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Ваш номер очереди</w:t>
            </w:r>
          </w:p>
          <w:p w14:paraId="4F69BE19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b/>
                <w:bCs/>
                <w:sz w:val="144"/>
                <w:szCs w:val="144"/>
              </w:rPr>
            </w:pPr>
            <w:r w:rsidRPr="00255888">
              <w:rPr>
                <w:rFonts w:ascii="Times New Roman" w:hAnsi="Times New Roman" w:cs="Times New Roman"/>
                <w:b/>
                <w:bCs/>
                <w:sz w:val="144"/>
                <w:szCs w:val="144"/>
              </w:rPr>
              <w:t>15</w:t>
            </w:r>
          </w:p>
        </w:tc>
      </w:tr>
      <w:tr w:rsidR="00255888" w14:paraId="06F4C34F" w14:textId="77777777" w:rsidTr="00255888">
        <w:trPr>
          <w:trHeight w:val="610"/>
        </w:trPr>
        <w:tc>
          <w:tcPr>
            <w:tcW w:w="929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0A7344" w14:textId="77777777" w:rsidR="00255888" w:rsidRPr="00255888" w:rsidRDefault="00255888" w:rsidP="00255888">
            <w:pPr>
              <w:jc w:val="center"/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</w:pPr>
            <w:r w:rsidRPr="00255888">
              <w:rPr>
                <w:sz w:val="40"/>
                <w:szCs w:val="40"/>
              </w:rPr>
              <w:t>Перед вами: 14</w:t>
            </w:r>
          </w:p>
        </w:tc>
      </w:tr>
      <w:tr w:rsidR="00255888" w14:paraId="52E0C80A" w14:textId="77777777" w:rsidTr="00CD607E">
        <w:trPr>
          <w:trHeight w:val="3493"/>
        </w:trPr>
        <w:tc>
          <w:tcPr>
            <w:tcW w:w="929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F56BBD" w14:textId="00B28B31" w:rsidR="00255888" w:rsidRPr="00B57555" w:rsidRDefault="00255888" w:rsidP="00255888">
            <w:pPr>
              <w:jc w:val="center"/>
              <w:rPr>
                <w:sz w:val="40"/>
                <w:szCs w:val="40"/>
              </w:rPr>
            </w:pPr>
            <w:r w:rsidRPr="00B57555">
              <w:rPr>
                <w:sz w:val="40"/>
                <w:szCs w:val="40"/>
              </w:rPr>
              <w:t xml:space="preserve">Зарезервированное время растаможки </w:t>
            </w:r>
            <w:r w:rsidR="00E3495B" w:rsidRPr="00E3495B">
              <w:rPr>
                <w:sz w:val="40"/>
                <w:szCs w:val="40"/>
              </w:rPr>
              <w:t>{{time}}</w:t>
            </w:r>
          </w:p>
          <w:p w14:paraId="620555F0" w14:textId="23DD8816" w:rsidR="00255888" w:rsidRPr="0039743E" w:rsidRDefault="00915CA5" w:rsidP="001B6C08">
            <w:pPr>
              <w:jc w:val="center"/>
              <w:rPr>
                <w:sz w:val="40"/>
                <w:szCs w:val="40"/>
              </w:rPr>
            </w:pPr>
            <w:r w:rsidRPr="00915CA5">
              <w:rPr>
                <w:sz w:val="40"/>
                <w:szCs w:val="40"/>
              </w:rPr>
              <w:t xml:space="preserve">Зарегистрирован </w:t>
            </w:r>
            <w:r w:rsidR="00E3495B" w:rsidRPr="00E3495B">
              <w:rPr>
                <w:sz w:val="40"/>
                <w:szCs w:val="40"/>
              </w:rPr>
              <w:t>{{time}}</w:t>
            </w:r>
          </w:p>
          <w:p w14:paraId="6DB1A3AB" w14:textId="4777928D" w:rsidR="00255888" w:rsidRPr="005B3B08" w:rsidRDefault="00262045" w:rsidP="005B3B08">
            <w:pPr>
              <w:jc w:val="center"/>
              <w:rPr>
                <w:sz w:val="40"/>
                <w:szCs w:val="40"/>
              </w:rPr>
            </w:pPr>
            <w:r w:rsidRPr="00262045">
              <w:rPr>
                <w:noProof/>
              </w:rPr>
              <w:t>{{qr_image}}</w:t>
            </w:r>
          </w:p>
        </w:tc>
      </w:tr>
      <w:tr w:rsidR="00255888" w14:paraId="4D296237" w14:textId="77777777" w:rsidTr="00255888">
        <w:trPr>
          <w:trHeight w:val="469"/>
        </w:trPr>
        <w:tc>
          <w:tcPr>
            <w:tcW w:w="929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66F749" w14:textId="283AEB13" w:rsidR="00255888" w:rsidRPr="0039743E" w:rsidRDefault="00255888" w:rsidP="00255888">
            <w:pPr>
              <w:rPr>
                <w:sz w:val="28"/>
                <w:szCs w:val="28"/>
              </w:rPr>
            </w:pPr>
            <w:r w:rsidRPr="0039743E">
              <w:rPr>
                <w:sz w:val="28"/>
                <w:szCs w:val="28"/>
              </w:rPr>
              <w:t xml:space="preserve">Товар:  </w:t>
            </w:r>
            <w:r w:rsidR="00F773BC" w:rsidRPr="00F773BC">
              <w:rPr>
                <w:sz w:val="28"/>
                <w:szCs w:val="28"/>
              </w:rPr>
              <w:t>{{brand}}</w:t>
            </w:r>
            <w:r w:rsidRPr="0039743E">
              <w:rPr>
                <w:sz w:val="28"/>
                <w:szCs w:val="28"/>
              </w:rPr>
              <w:t xml:space="preserve"> </w:t>
            </w:r>
            <w:r w:rsidR="00F773BC" w:rsidRPr="00F773BC">
              <w:rPr>
                <w:sz w:val="28"/>
                <w:szCs w:val="28"/>
              </w:rPr>
              <w:t>{{model}}</w:t>
            </w:r>
            <w:r w:rsidR="00F773BC">
              <w:rPr>
                <w:sz w:val="28"/>
                <w:szCs w:val="28"/>
              </w:rPr>
              <w:t xml:space="preserve">                                </w:t>
            </w:r>
            <w:r w:rsidRPr="0039743E">
              <w:rPr>
                <w:sz w:val="28"/>
                <w:szCs w:val="28"/>
              </w:rPr>
              <w:t xml:space="preserve">Описание: </w:t>
            </w:r>
            <w:r w:rsidR="00F773BC" w:rsidRPr="00F773BC">
              <w:rPr>
                <w:sz w:val="28"/>
                <w:szCs w:val="28"/>
              </w:rPr>
              <w:t>{{vin_code}}</w:t>
            </w:r>
            <w:r w:rsidRPr="0039743E">
              <w:rPr>
                <w:sz w:val="28"/>
                <w:szCs w:val="28"/>
              </w:rPr>
              <w:t xml:space="preserve">             </w:t>
            </w:r>
          </w:p>
        </w:tc>
      </w:tr>
      <w:tr w:rsidR="00255888" w14:paraId="415488CC" w14:textId="77777777" w:rsidTr="00255888">
        <w:trPr>
          <w:trHeight w:val="3282"/>
        </w:trPr>
        <w:tc>
          <w:tcPr>
            <w:tcW w:w="929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A9C8BF" w14:textId="77777777" w:rsidR="00255888" w:rsidRPr="00B57555" w:rsidRDefault="00255888" w:rsidP="00255888">
            <w:pPr>
              <w:jc w:val="center"/>
              <w:rPr>
                <w:sz w:val="36"/>
                <w:szCs w:val="36"/>
              </w:rPr>
            </w:pPr>
          </w:p>
          <w:p w14:paraId="57872F63" w14:textId="77777777" w:rsidR="00255888" w:rsidRPr="00B57555" w:rsidRDefault="00255888" w:rsidP="00255888">
            <w:pPr>
              <w:jc w:val="center"/>
              <w:rPr>
                <w:sz w:val="36"/>
                <w:szCs w:val="36"/>
              </w:rPr>
            </w:pPr>
          </w:p>
          <w:p w14:paraId="7831C74C" w14:textId="77777777" w:rsidR="00255888" w:rsidRPr="00B57555" w:rsidRDefault="00255888" w:rsidP="00255888">
            <w:pPr>
              <w:jc w:val="center"/>
              <w:rPr>
                <w:sz w:val="36"/>
                <w:szCs w:val="36"/>
              </w:rPr>
            </w:pPr>
          </w:p>
          <w:p w14:paraId="28B7A2C0" w14:textId="77777777" w:rsidR="00255888" w:rsidRPr="00B57555" w:rsidRDefault="00255888" w:rsidP="00255888">
            <w:pPr>
              <w:jc w:val="center"/>
              <w:rPr>
                <w:sz w:val="36"/>
                <w:szCs w:val="36"/>
              </w:rPr>
            </w:pPr>
          </w:p>
          <w:p w14:paraId="27EB6835" w14:textId="77777777" w:rsidR="00255888" w:rsidRPr="00255888" w:rsidRDefault="00255888" w:rsidP="00255888">
            <w:pPr>
              <w:jc w:val="center"/>
              <w:rPr>
                <w:sz w:val="28"/>
                <w:szCs w:val="28"/>
              </w:rPr>
            </w:pPr>
            <w:r w:rsidRPr="00255888">
              <w:rPr>
                <w:sz w:val="28"/>
                <w:szCs w:val="28"/>
              </w:rPr>
              <w:t xml:space="preserve">Адрес: Республика Беларусь, </w:t>
            </w:r>
          </w:p>
          <w:p w14:paraId="0D098589" w14:textId="77777777" w:rsidR="00255888" w:rsidRPr="004625BA" w:rsidRDefault="00255888" w:rsidP="00255888">
            <w:pPr>
              <w:jc w:val="center"/>
              <w:rPr>
                <w:sz w:val="36"/>
                <w:szCs w:val="36"/>
              </w:rPr>
            </w:pPr>
            <w:r w:rsidRPr="00255888">
              <w:rPr>
                <w:sz w:val="28"/>
                <w:szCs w:val="28"/>
              </w:rPr>
              <w:t>Гродненская область, ПТО Бенякони</w:t>
            </w:r>
          </w:p>
        </w:tc>
      </w:tr>
    </w:tbl>
    <w:p w14:paraId="6310E481" w14:textId="77777777" w:rsidR="007E6533" w:rsidRDefault="007E6533"/>
    <w:p w14:paraId="1A1B265F" w14:textId="77777777" w:rsidR="007E6533" w:rsidRPr="007E6533" w:rsidRDefault="007E6533"/>
    <w:p w14:paraId="1E9BC781" w14:textId="2ED7605A" w:rsidR="007E6533" w:rsidRPr="007E6533" w:rsidRDefault="006C2953" w:rsidP="007E6533">
      <w:pPr>
        <w:spacing w:after="0" w:line="24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sectPr w:rsidR="007E6533" w:rsidRPr="007E6533" w:rsidSect="00255888">
      <w:pgSz w:w="15840" w:h="24480" w:code="11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55"/>
    <w:rsid w:val="000E029A"/>
    <w:rsid w:val="0010291D"/>
    <w:rsid w:val="001B6C08"/>
    <w:rsid w:val="001D69F9"/>
    <w:rsid w:val="00255888"/>
    <w:rsid w:val="00262045"/>
    <w:rsid w:val="0039743E"/>
    <w:rsid w:val="004625BA"/>
    <w:rsid w:val="004635A2"/>
    <w:rsid w:val="005B3B08"/>
    <w:rsid w:val="006C2953"/>
    <w:rsid w:val="00730221"/>
    <w:rsid w:val="007E6533"/>
    <w:rsid w:val="00846CAB"/>
    <w:rsid w:val="00881534"/>
    <w:rsid w:val="00915CA5"/>
    <w:rsid w:val="009505D9"/>
    <w:rsid w:val="009622C7"/>
    <w:rsid w:val="009C3ED3"/>
    <w:rsid w:val="00AE622C"/>
    <w:rsid w:val="00B36759"/>
    <w:rsid w:val="00B57555"/>
    <w:rsid w:val="00BC4C1B"/>
    <w:rsid w:val="00CD607E"/>
    <w:rsid w:val="00D85F96"/>
    <w:rsid w:val="00E3495B"/>
    <w:rsid w:val="00F020AD"/>
    <w:rsid w:val="00F131E1"/>
    <w:rsid w:val="00F22B0E"/>
    <w:rsid w:val="00F74290"/>
    <w:rsid w:val="00F773BC"/>
    <w:rsid w:val="00F82290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5B8DC"/>
  <w15:chartTrackingRefBased/>
  <w15:docId w15:val="{179D1C70-B9FF-4740-8A31-25A3A7BA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5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5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5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5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5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5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5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5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5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5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53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E6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2;&#1083;&#1092;&#1077;&#1090;&#1082;&#1072;1\Desktop\&#1050;&#1074;&#1080;&#1090;&#1072;&#1085;&#1094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Квитанция</Template>
  <TotalTime>10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Салфетка1</dc:creator>
  <cp:keywords/>
  <dc:description/>
  <cp:lastModifiedBy>T S</cp:lastModifiedBy>
  <cp:revision>15</cp:revision>
  <dcterms:created xsi:type="dcterms:W3CDTF">2025-09-02T08:43:00Z</dcterms:created>
  <dcterms:modified xsi:type="dcterms:W3CDTF">2026-03-16T12:19:00Z</dcterms:modified>
</cp:coreProperties>
</file>